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FF8B" w14:textId="61EDE965" w:rsidR="00281FB8" w:rsidRPr="00286099" w:rsidRDefault="006A7CEF">
      <w:pPr>
        <w:rPr>
          <w:b/>
          <w:bCs/>
          <w:lang w:val="en-IN"/>
        </w:rPr>
      </w:pPr>
      <w:r w:rsidRPr="00286099">
        <w:rPr>
          <w:b/>
          <w:bCs/>
          <w:lang w:val="en-IN"/>
        </w:rPr>
        <w:t xml:space="preserve">EXP  </w:t>
      </w:r>
      <w:r w:rsidRPr="00286099">
        <w:rPr>
          <w:b/>
          <w:bCs/>
          <w:lang w:val="en-IN"/>
        </w:rPr>
        <w:t>6. Write a python program to implement List methods (Add, Append, Extend &amp; Delete).</w:t>
      </w:r>
    </w:p>
    <w:p w14:paraId="7098D8DE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AIM:</w:t>
      </w:r>
    </w:p>
    <w:p w14:paraId="32C4C35F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To write and execute a Python program to implement list methods such as Add, Append, Extend, and Delete.</w:t>
      </w:r>
    </w:p>
    <w:p w14:paraId="4187DDC4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ALGORITHM:</w:t>
      </w:r>
    </w:p>
    <w:p w14:paraId="14538245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Start the program.</w:t>
      </w:r>
    </w:p>
    <w:p w14:paraId="62B95147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Create a list with some elements.</w:t>
      </w:r>
    </w:p>
    <w:p w14:paraId="7A70042E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Add an element to the list using insertion.</w:t>
      </w:r>
    </w:p>
    <w:p w14:paraId="365D4E6D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Append an element using the append() method.</w:t>
      </w:r>
    </w:p>
    <w:p w14:paraId="34966CDC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Add multiple elements using the extend() method.</w:t>
      </w:r>
    </w:p>
    <w:p w14:paraId="09DB15C8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Delete an element using the del statement.</w:t>
      </w:r>
    </w:p>
    <w:p w14:paraId="34DF55AD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Display the list after each operation.</w:t>
      </w:r>
    </w:p>
    <w:p w14:paraId="76E69447" w14:textId="77777777" w:rsidR="0042797B" w:rsidRPr="0042797B" w:rsidRDefault="0042797B" w:rsidP="0042797B">
      <w:pPr>
        <w:numPr>
          <w:ilvl w:val="0"/>
          <w:numId w:val="1"/>
        </w:numPr>
        <w:rPr>
          <w:lang w:val="en-IN"/>
        </w:rPr>
      </w:pPr>
      <w:r w:rsidRPr="0042797B">
        <w:rPr>
          <w:lang w:val="en-IN"/>
        </w:rPr>
        <w:t>Stop the program.</w:t>
      </w:r>
    </w:p>
    <w:p w14:paraId="06D35E1C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PROGRAM:</w:t>
      </w:r>
    </w:p>
    <w:p w14:paraId="655E3D53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L = [10, 20, 30]</w:t>
      </w:r>
    </w:p>
    <w:p w14:paraId="6B6377B6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print("Original List:", L)</w:t>
      </w:r>
    </w:p>
    <w:p w14:paraId="77A56B7D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L.insert(1, 15)</w:t>
      </w:r>
    </w:p>
    <w:p w14:paraId="20198735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print("After Add:", L)</w:t>
      </w:r>
    </w:p>
    <w:p w14:paraId="4BFAB976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L.append(40)</w:t>
      </w:r>
    </w:p>
    <w:p w14:paraId="6CA9C426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print("After Append:", L)</w:t>
      </w:r>
    </w:p>
    <w:p w14:paraId="16DBB396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L.extend([50, 60])</w:t>
      </w:r>
    </w:p>
    <w:p w14:paraId="05854994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print("After Extend:", L)</w:t>
      </w:r>
    </w:p>
    <w:p w14:paraId="5631FB86" w14:textId="77777777" w:rsidR="0042797B" w:rsidRPr="0042797B" w:rsidRDefault="0042797B" w:rsidP="0042797B">
      <w:pPr>
        <w:rPr>
          <w:lang w:val="en-IN"/>
        </w:rPr>
      </w:pPr>
      <w:r w:rsidRPr="0042797B">
        <w:rPr>
          <w:lang w:val="en-IN"/>
        </w:rPr>
        <w:t>del L[2]</w:t>
      </w:r>
    </w:p>
    <w:p w14:paraId="113F7334" w14:textId="77777777" w:rsidR="0042797B" w:rsidRDefault="0042797B" w:rsidP="0042797B">
      <w:pPr>
        <w:rPr>
          <w:lang w:val="en-IN"/>
        </w:rPr>
      </w:pPr>
      <w:r w:rsidRPr="0042797B">
        <w:rPr>
          <w:lang w:val="en-IN"/>
        </w:rPr>
        <w:t>print("After Delete:", L)</w:t>
      </w:r>
    </w:p>
    <w:p w14:paraId="5DD73034" w14:textId="77777777" w:rsidR="00855FC1" w:rsidRDefault="00855FC1" w:rsidP="0042797B">
      <w:pPr>
        <w:rPr>
          <w:lang w:val="en-IN"/>
        </w:rPr>
      </w:pPr>
    </w:p>
    <w:p w14:paraId="61089D36" w14:textId="77777777" w:rsidR="00855FC1" w:rsidRDefault="00855FC1" w:rsidP="0042797B">
      <w:pPr>
        <w:rPr>
          <w:lang w:val="en-IN"/>
        </w:rPr>
      </w:pPr>
    </w:p>
    <w:p w14:paraId="38C7DD10" w14:textId="23612657" w:rsidR="00855FC1" w:rsidRDefault="00855FC1" w:rsidP="0042797B">
      <w:pPr>
        <w:rPr>
          <w:lang w:val="en-IN"/>
        </w:rPr>
      </w:pPr>
      <w:r>
        <w:rPr>
          <w:lang w:val="en-IN"/>
        </w:rPr>
        <w:lastRenderedPageBreak/>
        <w:t>Output:</w:t>
      </w:r>
    </w:p>
    <w:p w14:paraId="7D679A59" w14:textId="6BD57FBF" w:rsidR="006A7CEF" w:rsidRDefault="0084005F" w:rsidP="0042797B">
      <w:pPr>
        <w:rPr>
          <w:lang w:val="en-IN"/>
        </w:rPr>
      </w:pPr>
      <w:r w:rsidRPr="0084005F">
        <w:rPr>
          <w:lang w:val="en-IN"/>
        </w:rPr>
        <w:drawing>
          <wp:inline distT="0" distB="0" distL="0" distR="0" wp14:anchorId="2EB67708" wp14:editId="24FDC4EF">
            <wp:extent cx="3825240" cy="3611245"/>
            <wp:effectExtent l="0" t="0" r="3810" b="8255"/>
            <wp:docPr id="201087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9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1339" cy="36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9FF3" w14:textId="2FCC5599" w:rsidR="00BC7DEC" w:rsidRPr="00286099" w:rsidRDefault="00BC7DEC" w:rsidP="0042797B">
      <w:pPr>
        <w:rPr>
          <w:b/>
          <w:bCs/>
          <w:lang w:val="en-IN"/>
        </w:rPr>
      </w:pPr>
      <w:r w:rsidRPr="00286099">
        <w:rPr>
          <w:b/>
          <w:bCs/>
          <w:lang w:val="en-IN"/>
        </w:rPr>
        <w:t xml:space="preserve">EXP </w:t>
      </w:r>
      <w:r w:rsidR="00C62DE2" w:rsidRPr="00286099">
        <w:rPr>
          <w:b/>
          <w:bCs/>
          <w:lang w:val="en-IN"/>
        </w:rPr>
        <w:t>7. Write a python program to Illustrate Different Set Operations?</w:t>
      </w:r>
    </w:p>
    <w:p w14:paraId="72769D97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AIM:</w:t>
      </w:r>
    </w:p>
    <w:p w14:paraId="4B8891EE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To write and execute a Python program to illustrate different set operations such as union, intersection, difference, and symmetric difference.</w:t>
      </w:r>
    </w:p>
    <w:p w14:paraId="51533CD7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ALGORITHM:</w:t>
      </w:r>
    </w:p>
    <w:p w14:paraId="0151D4BC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Start the program.</w:t>
      </w:r>
    </w:p>
    <w:p w14:paraId="3B5ACE7E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Create two sets, A and B.</w:t>
      </w:r>
    </w:p>
    <w:p w14:paraId="25B09955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Perform union using union().</w:t>
      </w:r>
    </w:p>
    <w:p w14:paraId="02F723DB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Perform intersection using intersection().</w:t>
      </w:r>
    </w:p>
    <w:p w14:paraId="5E273118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Perform difference using difference().</w:t>
      </w:r>
    </w:p>
    <w:p w14:paraId="209349D4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Perform symmetric difference using symmetric_difference().</w:t>
      </w:r>
    </w:p>
    <w:p w14:paraId="4D8407E8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Display the results of all operations.</w:t>
      </w:r>
    </w:p>
    <w:p w14:paraId="5D302A78" w14:textId="77777777" w:rsidR="00192E89" w:rsidRPr="00192E89" w:rsidRDefault="00192E89" w:rsidP="00192E89">
      <w:pPr>
        <w:numPr>
          <w:ilvl w:val="0"/>
          <w:numId w:val="2"/>
        </w:numPr>
        <w:rPr>
          <w:lang w:val="en-IN"/>
        </w:rPr>
      </w:pPr>
      <w:r w:rsidRPr="00192E89">
        <w:rPr>
          <w:lang w:val="en-IN"/>
        </w:rPr>
        <w:t>Stop the program.</w:t>
      </w:r>
    </w:p>
    <w:p w14:paraId="1BDA199C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PROGRAM:</w:t>
      </w:r>
    </w:p>
    <w:p w14:paraId="15B23A5A" w14:textId="77777777" w:rsidR="00192E89" w:rsidRPr="00192E89" w:rsidRDefault="00192E89" w:rsidP="00192E89">
      <w:pPr>
        <w:rPr>
          <w:lang w:val="en-IN"/>
        </w:rPr>
      </w:pPr>
    </w:p>
    <w:p w14:paraId="71753907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A = {1, 2, 3, 4, 5}</w:t>
      </w:r>
    </w:p>
    <w:p w14:paraId="3919B36F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B = {4, 5, 6, 7, 8}</w:t>
      </w:r>
    </w:p>
    <w:p w14:paraId="310FADB9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print("Set A:", A)</w:t>
      </w:r>
    </w:p>
    <w:p w14:paraId="4188659A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print("Set B:", B)</w:t>
      </w:r>
    </w:p>
    <w:p w14:paraId="4F02ABB3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print("Union:", A.union(B))</w:t>
      </w:r>
    </w:p>
    <w:p w14:paraId="3481C666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print("Intersection:", A.intersection(B))</w:t>
      </w:r>
    </w:p>
    <w:p w14:paraId="71A4FEC2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print("Difference (A-B):", A.difference(B))</w:t>
      </w:r>
    </w:p>
    <w:p w14:paraId="61CE5229" w14:textId="77777777" w:rsidR="00192E89" w:rsidRPr="00192E89" w:rsidRDefault="00192E89" w:rsidP="00192E89">
      <w:pPr>
        <w:rPr>
          <w:lang w:val="en-IN"/>
        </w:rPr>
      </w:pPr>
      <w:r w:rsidRPr="00192E89">
        <w:rPr>
          <w:lang w:val="en-IN"/>
        </w:rPr>
        <w:t>print("Difference (B-A):", B.difference(A))</w:t>
      </w:r>
    </w:p>
    <w:p w14:paraId="10525163" w14:textId="4332C822" w:rsidR="00C62DE2" w:rsidRDefault="00192E89" w:rsidP="00192E89">
      <w:pPr>
        <w:rPr>
          <w:lang w:val="en-IN"/>
        </w:rPr>
      </w:pPr>
      <w:r w:rsidRPr="00192E89">
        <w:rPr>
          <w:lang w:val="en-IN"/>
        </w:rPr>
        <w:t>print("Symmetric Difference:", A.symmetric_difference(B))</w:t>
      </w:r>
    </w:p>
    <w:p w14:paraId="05627AB8" w14:textId="36D8747C" w:rsidR="00286099" w:rsidRDefault="00286099" w:rsidP="00192E89">
      <w:pPr>
        <w:rPr>
          <w:lang w:val="en-IN"/>
        </w:rPr>
      </w:pPr>
      <w:r>
        <w:rPr>
          <w:lang w:val="en-IN"/>
        </w:rPr>
        <w:t>Output:</w:t>
      </w:r>
    </w:p>
    <w:p w14:paraId="074BB9BF" w14:textId="66CF73BC" w:rsidR="00286099" w:rsidRDefault="00286099" w:rsidP="00192E89">
      <w:pPr>
        <w:rPr>
          <w:lang w:val="en-IN"/>
        </w:rPr>
      </w:pPr>
      <w:r w:rsidRPr="00286099">
        <w:rPr>
          <w:lang w:val="en-IN"/>
        </w:rPr>
        <w:drawing>
          <wp:inline distT="0" distB="0" distL="0" distR="0" wp14:anchorId="3F97D5AE" wp14:editId="160FAEF9">
            <wp:extent cx="4053840" cy="4053840"/>
            <wp:effectExtent l="0" t="0" r="3810" b="3810"/>
            <wp:docPr id="18842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5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2" cy="40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DB2D" w14:textId="4C676A4C" w:rsidR="00286099" w:rsidRDefault="00286099" w:rsidP="00192E89">
      <w:pPr>
        <w:rPr>
          <w:lang w:val="en-IN"/>
        </w:rPr>
      </w:pPr>
      <w:r>
        <w:rPr>
          <w:lang w:val="en-IN"/>
        </w:rPr>
        <w:t xml:space="preserve">Exp </w:t>
      </w:r>
      <w:r w:rsidR="002F4FF3">
        <w:rPr>
          <w:lang w:val="en-IN"/>
        </w:rPr>
        <w:t>8.</w:t>
      </w:r>
      <w:r w:rsidR="00B1433A" w:rsidRPr="00B1433A">
        <w:t xml:space="preserve"> </w:t>
      </w:r>
      <w:r w:rsidR="00B1433A" w:rsidRPr="00B1433A">
        <w:rPr>
          <w:lang w:val="en-IN"/>
        </w:rPr>
        <w:t>Write a python program to generate Calendar for the given month and year?</w:t>
      </w:r>
    </w:p>
    <w:p w14:paraId="1D5EBED4" w14:textId="77777777" w:rsidR="00B1433A" w:rsidRPr="00B1433A" w:rsidRDefault="00B1433A" w:rsidP="00B1433A">
      <w:pPr>
        <w:rPr>
          <w:lang w:val="en-IN"/>
        </w:rPr>
      </w:pPr>
      <w:r w:rsidRPr="00B1433A">
        <w:rPr>
          <w:lang w:val="en-IN"/>
        </w:rPr>
        <w:t>AIM:</w:t>
      </w:r>
    </w:p>
    <w:p w14:paraId="56CB909F" w14:textId="77777777" w:rsidR="00B1433A" w:rsidRPr="00B1433A" w:rsidRDefault="00B1433A" w:rsidP="00B1433A">
      <w:pPr>
        <w:rPr>
          <w:lang w:val="en-IN"/>
        </w:rPr>
      </w:pPr>
      <w:r w:rsidRPr="00B1433A">
        <w:rPr>
          <w:lang w:val="en-IN"/>
        </w:rPr>
        <w:t>To write and execute a Python program to generate a calendar for a given month and year.</w:t>
      </w:r>
    </w:p>
    <w:p w14:paraId="5A781A26" w14:textId="77777777" w:rsidR="00B1433A" w:rsidRPr="00B1433A" w:rsidRDefault="00B1433A" w:rsidP="00B1433A">
      <w:pPr>
        <w:rPr>
          <w:lang w:val="en-IN"/>
        </w:rPr>
      </w:pPr>
      <w:r w:rsidRPr="00B1433A">
        <w:rPr>
          <w:lang w:val="en-IN"/>
        </w:rPr>
        <w:t>ALGORITHM:</w:t>
      </w:r>
    </w:p>
    <w:p w14:paraId="4C8FFD58" w14:textId="77777777" w:rsidR="00B1433A" w:rsidRPr="00B1433A" w:rsidRDefault="00B1433A" w:rsidP="00B1433A">
      <w:pPr>
        <w:numPr>
          <w:ilvl w:val="0"/>
          <w:numId w:val="3"/>
        </w:numPr>
        <w:rPr>
          <w:lang w:val="en-IN"/>
        </w:rPr>
      </w:pPr>
      <w:r w:rsidRPr="00B1433A">
        <w:rPr>
          <w:lang w:val="en-IN"/>
        </w:rPr>
        <w:t>Start the program.</w:t>
      </w:r>
    </w:p>
    <w:p w14:paraId="4AF6F521" w14:textId="77777777" w:rsidR="00B1433A" w:rsidRPr="00B1433A" w:rsidRDefault="00B1433A" w:rsidP="00B1433A">
      <w:pPr>
        <w:numPr>
          <w:ilvl w:val="0"/>
          <w:numId w:val="3"/>
        </w:numPr>
        <w:rPr>
          <w:lang w:val="en-IN"/>
        </w:rPr>
      </w:pPr>
      <w:r w:rsidRPr="00B1433A">
        <w:rPr>
          <w:lang w:val="en-IN"/>
        </w:rPr>
        <w:t>Import the calendar module.</w:t>
      </w:r>
    </w:p>
    <w:p w14:paraId="7F26DCDC" w14:textId="77777777" w:rsidR="00B1433A" w:rsidRPr="00B1433A" w:rsidRDefault="00B1433A" w:rsidP="00B1433A">
      <w:pPr>
        <w:numPr>
          <w:ilvl w:val="0"/>
          <w:numId w:val="3"/>
        </w:numPr>
        <w:rPr>
          <w:lang w:val="en-IN"/>
        </w:rPr>
      </w:pPr>
      <w:r w:rsidRPr="00B1433A">
        <w:rPr>
          <w:lang w:val="en-IN"/>
        </w:rPr>
        <w:t>Get the month and year from the user.</w:t>
      </w:r>
    </w:p>
    <w:p w14:paraId="10F3D704" w14:textId="77777777" w:rsidR="00B1433A" w:rsidRPr="00B1433A" w:rsidRDefault="00B1433A" w:rsidP="00B1433A">
      <w:pPr>
        <w:numPr>
          <w:ilvl w:val="0"/>
          <w:numId w:val="3"/>
        </w:numPr>
        <w:rPr>
          <w:lang w:val="en-IN"/>
        </w:rPr>
      </w:pPr>
      <w:r w:rsidRPr="00B1433A">
        <w:rPr>
          <w:lang w:val="en-IN"/>
        </w:rPr>
        <w:t>Generate the calendar using the month() function.</w:t>
      </w:r>
    </w:p>
    <w:p w14:paraId="758C67ED" w14:textId="77777777" w:rsidR="00B1433A" w:rsidRPr="00B1433A" w:rsidRDefault="00B1433A" w:rsidP="00B1433A">
      <w:pPr>
        <w:numPr>
          <w:ilvl w:val="0"/>
          <w:numId w:val="3"/>
        </w:numPr>
        <w:rPr>
          <w:lang w:val="en-IN"/>
        </w:rPr>
      </w:pPr>
      <w:r w:rsidRPr="00B1433A">
        <w:rPr>
          <w:lang w:val="en-IN"/>
        </w:rPr>
        <w:t>Display the calendar.</w:t>
      </w:r>
    </w:p>
    <w:p w14:paraId="267BE722" w14:textId="77777777" w:rsidR="00B1433A" w:rsidRPr="00B1433A" w:rsidRDefault="00B1433A" w:rsidP="00B1433A">
      <w:pPr>
        <w:numPr>
          <w:ilvl w:val="0"/>
          <w:numId w:val="3"/>
        </w:numPr>
        <w:rPr>
          <w:lang w:val="en-IN"/>
        </w:rPr>
      </w:pPr>
      <w:r w:rsidRPr="00B1433A">
        <w:rPr>
          <w:lang w:val="en-IN"/>
        </w:rPr>
        <w:t>Stop the program.</w:t>
      </w:r>
    </w:p>
    <w:p w14:paraId="7A5EDCE3" w14:textId="77777777" w:rsidR="00B1433A" w:rsidRPr="00B1433A" w:rsidRDefault="00B1433A" w:rsidP="00B1433A">
      <w:pPr>
        <w:rPr>
          <w:lang w:val="en-IN"/>
        </w:rPr>
      </w:pPr>
      <w:r w:rsidRPr="00B1433A">
        <w:rPr>
          <w:lang w:val="en-IN"/>
        </w:rPr>
        <w:t>PROGRAM:</w:t>
      </w:r>
    </w:p>
    <w:p w14:paraId="2542D561" w14:textId="77777777" w:rsidR="00D477AE" w:rsidRPr="00D477AE" w:rsidRDefault="00D477AE" w:rsidP="00D477AE">
      <w:pPr>
        <w:rPr>
          <w:lang w:val="en-IN"/>
        </w:rPr>
      </w:pPr>
      <w:r w:rsidRPr="00D477AE">
        <w:rPr>
          <w:lang w:val="en-IN"/>
        </w:rPr>
        <w:t>import calendar</w:t>
      </w:r>
    </w:p>
    <w:p w14:paraId="037B5DF9" w14:textId="77777777" w:rsidR="00D477AE" w:rsidRPr="00D477AE" w:rsidRDefault="00D477AE" w:rsidP="00D477AE">
      <w:pPr>
        <w:rPr>
          <w:lang w:val="en-IN"/>
        </w:rPr>
      </w:pPr>
      <w:r w:rsidRPr="00D477AE">
        <w:rPr>
          <w:lang w:val="en-IN"/>
        </w:rPr>
        <w:t>year = int(input("Enter year: "))</w:t>
      </w:r>
    </w:p>
    <w:p w14:paraId="2ED0DACC" w14:textId="77777777" w:rsidR="00D477AE" w:rsidRPr="00D477AE" w:rsidRDefault="00D477AE" w:rsidP="00D477AE">
      <w:pPr>
        <w:rPr>
          <w:lang w:val="en-IN"/>
        </w:rPr>
      </w:pPr>
      <w:r w:rsidRPr="00D477AE">
        <w:rPr>
          <w:lang w:val="en-IN"/>
        </w:rPr>
        <w:t>month = int(input("Enter month (1-12): "))</w:t>
      </w:r>
    </w:p>
    <w:p w14:paraId="7862F0F7" w14:textId="01456D4E" w:rsidR="00B1433A" w:rsidRDefault="00D477AE" w:rsidP="00D477AE">
      <w:pPr>
        <w:rPr>
          <w:lang w:val="en-IN"/>
        </w:rPr>
      </w:pPr>
      <w:r w:rsidRPr="00D477AE">
        <w:rPr>
          <w:lang w:val="en-IN"/>
        </w:rPr>
        <w:t>print(calendar.month(year, month))</w:t>
      </w:r>
    </w:p>
    <w:p w14:paraId="5536485D" w14:textId="1E4AD4EC" w:rsidR="00D477AE" w:rsidRDefault="00D477AE" w:rsidP="00D477AE">
      <w:pPr>
        <w:rPr>
          <w:lang w:val="en-IN"/>
        </w:rPr>
      </w:pPr>
      <w:r>
        <w:rPr>
          <w:lang w:val="en-IN"/>
        </w:rPr>
        <w:t>Output:</w:t>
      </w:r>
    </w:p>
    <w:p w14:paraId="515E29E6" w14:textId="6A21259E" w:rsidR="00D477AE" w:rsidRDefault="00D477AE" w:rsidP="00D477AE">
      <w:pPr>
        <w:rPr>
          <w:lang w:val="en-IN"/>
        </w:rPr>
      </w:pPr>
      <w:r>
        <w:rPr>
          <w:noProof/>
        </w:rPr>
        <w:drawing>
          <wp:inline distT="0" distB="0" distL="0" distR="0" wp14:anchorId="14AD0ABF" wp14:editId="03F7D0E4">
            <wp:extent cx="4114800" cy="3009509"/>
            <wp:effectExtent l="0" t="0" r="0" b="635"/>
            <wp:docPr id="22109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1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892" cy="30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769" w14:textId="7105B8BE" w:rsidR="00A07646" w:rsidRDefault="00A07646" w:rsidP="00D477AE">
      <w:pPr>
        <w:rPr>
          <w:lang w:val="en-IN"/>
        </w:rPr>
      </w:pPr>
      <w:r>
        <w:rPr>
          <w:lang w:val="en-IN"/>
        </w:rPr>
        <w:t>Exp 9.</w:t>
      </w:r>
      <w:r w:rsidRPr="00A07646">
        <w:t xml:space="preserve"> </w:t>
      </w:r>
      <w:r w:rsidRPr="00A07646">
        <w:rPr>
          <w:lang w:val="en-IN"/>
        </w:rPr>
        <w:t>Write a python program to remove punctuations from the given string?</w:t>
      </w:r>
    </w:p>
    <w:p w14:paraId="34FE7FBE" w14:textId="77777777" w:rsidR="00A07646" w:rsidRPr="00A07646" w:rsidRDefault="00A07646" w:rsidP="00A07646">
      <w:pPr>
        <w:rPr>
          <w:lang w:val="en-IN"/>
        </w:rPr>
      </w:pPr>
      <w:r w:rsidRPr="00A07646">
        <w:rPr>
          <w:lang w:val="en-IN"/>
        </w:rPr>
        <w:t>AIM:</w:t>
      </w:r>
    </w:p>
    <w:p w14:paraId="227764A2" w14:textId="77777777" w:rsidR="00A07646" w:rsidRPr="00A07646" w:rsidRDefault="00A07646" w:rsidP="00A07646">
      <w:pPr>
        <w:rPr>
          <w:lang w:val="en-IN"/>
        </w:rPr>
      </w:pPr>
      <w:r w:rsidRPr="00A07646">
        <w:rPr>
          <w:lang w:val="en-IN"/>
        </w:rPr>
        <w:t>To write and execute a Python program to remove punctuation marks from a given string.</w:t>
      </w:r>
    </w:p>
    <w:p w14:paraId="595C4EB3" w14:textId="77777777" w:rsidR="00A07646" w:rsidRPr="00A07646" w:rsidRDefault="00A07646" w:rsidP="00A07646">
      <w:pPr>
        <w:rPr>
          <w:lang w:val="en-IN"/>
        </w:rPr>
      </w:pPr>
      <w:r w:rsidRPr="00A07646">
        <w:rPr>
          <w:lang w:val="en-IN"/>
        </w:rPr>
        <w:t>ALGORITHM:</w:t>
      </w:r>
    </w:p>
    <w:p w14:paraId="45441D8A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Start the program.</w:t>
      </w:r>
    </w:p>
    <w:p w14:paraId="612E2247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Import the string module.</w:t>
      </w:r>
    </w:p>
    <w:p w14:paraId="41E5F441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Get a string as input from the user.</w:t>
      </w:r>
    </w:p>
    <w:p w14:paraId="2DD8421F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Initialize an empty string to store the result.</w:t>
      </w:r>
    </w:p>
    <w:p w14:paraId="5C6D774D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Traverse each character in the given string.</w:t>
      </w:r>
    </w:p>
    <w:p w14:paraId="6E86AF38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If the character is not a punctuation mark, add it to the result.</w:t>
      </w:r>
    </w:p>
    <w:p w14:paraId="3FFCE6EA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Display the string without punctuation.</w:t>
      </w:r>
    </w:p>
    <w:p w14:paraId="64336451" w14:textId="77777777" w:rsidR="00A07646" w:rsidRPr="00A07646" w:rsidRDefault="00A07646" w:rsidP="00A07646">
      <w:pPr>
        <w:numPr>
          <w:ilvl w:val="0"/>
          <w:numId w:val="4"/>
        </w:numPr>
        <w:rPr>
          <w:lang w:val="en-IN"/>
        </w:rPr>
      </w:pPr>
      <w:r w:rsidRPr="00A07646">
        <w:rPr>
          <w:lang w:val="en-IN"/>
        </w:rPr>
        <w:t>Stop the program.</w:t>
      </w:r>
    </w:p>
    <w:p w14:paraId="5F2FD2B7" w14:textId="74B944D1" w:rsidR="00A07646" w:rsidRDefault="00A07646" w:rsidP="00D477AE">
      <w:pPr>
        <w:rPr>
          <w:lang w:val="en-IN"/>
        </w:rPr>
      </w:pPr>
      <w:r w:rsidRPr="00A07646">
        <w:rPr>
          <w:lang w:val="en-IN"/>
        </w:rPr>
        <w:t>PROGRAM:</w:t>
      </w:r>
    </w:p>
    <w:p w14:paraId="659894AE" w14:textId="77777777" w:rsidR="00E92DC7" w:rsidRPr="00E92DC7" w:rsidRDefault="00E92DC7" w:rsidP="00E92DC7">
      <w:pPr>
        <w:rPr>
          <w:lang w:val="en-IN"/>
        </w:rPr>
      </w:pPr>
      <w:r w:rsidRPr="00E92DC7">
        <w:rPr>
          <w:lang w:val="en-IN"/>
        </w:rPr>
        <w:t>import string</w:t>
      </w:r>
    </w:p>
    <w:p w14:paraId="16C16244" w14:textId="77777777" w:rsidR="00E92DC7" w:rsidRPr="00E92DC7" w:rsidRDefault="00E92DC7" w:rsidP="00E92DC7">
      <w:pPr>
        <w:rPr>
          <w:lang w:val="en-IN"/>
        </w:rPr>
      </w:pPr>
      <w:r w:rsidRPr="00E92DC7">
        <w:rPr>
          <w:lang w:val="en-IN"/>
        </w:rPr>
        <w:t>text = input("Enter a string: ")</w:t>
      </w:r>
    </w:p>
    <w:p w14:paraId="13E38E4B" w14:textId="77777777" w:rsidR="00E92DC7" w:rsidRPr="00E92DC7" w:rsidRDefault="00E92DC7" w:rsidP="00E92DC7">
      <w:pPr>
        <w:rPr>
          <w:lang w:val="en-IN"/>
        </w:rPr>
      </w:pPr>
      <w:r w:rsidRPr="00E92DC7">
        <w:rPr>
          <w:lang w:val="en-IN"/>
        </w:rPr>
        <w:t>result = ""</w:t>
      </w:r>
    </w:p>
    <w:p w14:paraId="0F0F837D" w14:textId="77777777" w:rsidR="00E92DC7" w:rsidRPr="00E92DC7" w:rsidRDefault="00E92DC7" w:rsidP="00E92DC7">
      <w:pPr>
        <w:rPr>
          <w:lang w:val="en-IN"/>
        </w:rPr>
      </w:pPr>
      <w:r w:rsidRPr="00E92DC7">
        <w:rPr>
          <w:lang w:val="en-IN"/>
        </w:rPr>
        <w:t>for ch in text:</w:t>
      </w:r>
    </w:p>
    <w:p w14:paraId="6133FE17" w14:textId="77777777" w:rsidR="00E92DC7" w:rsidRPr="00E92DC7" w:rsidRDefault="00E92DC7" w:rsidP="00E92DC7">
      <w:pPr>
        <w:rPr>
          <w:lang w:val="en-IN"/>
        </w:rPr>
      </w:pPr>
      <w:r w:rsidRPr="00E92DC7">
        <w:rPr>
          <w:lang w:val="en-IN"/>
        </w:rPr>
        <w:t xml:space="preserve">    if ch not in string.punctuation:</w:t>
      </w:r>
    </w:p>
    <w:p w14:paraId="22A7B497" w14:textId="77777777" w:rsidR="00E92DC7" w:rsidRPr="00E92DC7" w:rsidRDefault="00E92DC7" w:rsidP="00E92DC7">
      <w:pPr>
        <w:rPr>
          <w:lang w:val="en-IN"/>
        </w:rPr>
      </w:pPr>
      <w:r w:rsidRPr="00E92DC7">
        <w:rPr>
          <w:lang w:val="en-IN"/>
        </w:rPr>
        <w:t xml:space="preserve">        result += ch</w:t>
      </w:r>
    </w:p>
    <w:p w14:paraId="36EDD291" w14:textId="07E31BF3" w:rsidR="00E92DC7" w:rsidRDefault="00E92DC7" w:rsidP="00E92DC7">
      <w:pPr>
        <w:rPr>
          <w:lang w:val="en-IN"/>
        </w:rPr>
      </w:pPr>
      <w:r w:rsidRPr="00E92DC7">
        <w:rPr>
          <w:lang w:val="en-IN"/>
        </w:rPr>
        <w:t>print("String without punctuation:", result)</w:t>
      </w:r>
    </w:p>
    <w:p w14:paraId="30C62B4D" w14:textId="77777777" w:rsidR="00E92DC7" w:rsidRDefault="00E92DC7" w:rsidP="00E92DC7">
      <w:pPr>
        <w:rPr>
          <w:lang w:val="en-IN"/>
        </w:rPr>
      </w:pPr>
    </w:p>
    <w:p w14:paraId="3CCC3CDE" w14:textId="77777777" w:rsidR="00E92DC7" w:rsidRDefault="00E92DC7" w:rsidP="00E92DC7">
      <w:pPr>
        <w:rPr>
          <w:lang w:val="en-IN"/>
        </w:rPr>
      </w:pPr>
    </w:p>
    <w:p w14:paraId="1D689EA9" w14:textId="77777777" w:rsidR="00E92DC7" w:rsidRDefault="00E92DC7" w:rsidP="00E92DC7">
      <w:pPr>
        <w:rPr>
          <w:lang w:val="en-IN"/>
        </w:rPr>
      </w:pPr>
    </w:p>
    <w:p w14:paraId="54A958CC" w14:textId="77777777" w:rsidR="00E92DC7" w:rsidRDefault="00E92DC7" w:rsidP="00E92DC7">
      <w:pPr>
        <w:rPr>
          <w:lang w:val="en-IN"/>
        </w:rPr>
      </w:pPr>
    </w:p>
    <w:p w14:paraId="11460448" w14:textId="77777777" w:rsidR="00E92DC7" w:rsidRDefault="00E92DC7" w:rsidP="00E92DC7">
      <w:pPr>
        <w:rPr>
          <w:lang w:val="en-IN"/>
        </w:rPr>
      </w:pPr>
    </w:p>
    <w:p w14:paraId="3840914D" w14:textId="7FC059E8" w:rsidR="00E92DC7" w:rsidRDefault="00E92DC7" w:rsidP="00E92DC7">
      <w:pPr>
        <w:rPr>
          <w:lang w:val="en-IN"/>
        </w:rPr>
      </w:pPr>
      <w:r>
        <w:rPr>
          <w:lang w:val="en-IN"/>
        </w:rPr>
        <w:t>Output:</w:t>
      </w:r>
    </w:p>
    <w:p w14:paraId="2583001A" w14:textId="554C79FC" w:rsidR="00E92DC7" w:rsidRDefault="00E92DC7" w:rsidP="00E92DC7">
      <w:pPr>
        <w:rPr>
          <w:lang w:val="en-IN"/>
        </w:rPr>
      </w:pPr>
      <w:r>
        <w:rPr>
          <w:noProof/>
        </w:rPr>
        <w:drawing>
          <wp:inline distT="0" distB="0" distL="0" distR="0" wp14:anchorId="18F4FE3C" wp14:editId="4005FAF3">
            <wp:extent cx="3842657" cy="3804761"/>
            <wp:effectExtent l="0" t="0" r="5715" b="5715"/>
            <wp:docPr id="12256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5394" cy="38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F04" w14:textId="1E2E6E30" w:rsidR="00E71A45" w:rsidRDefault="00E71A45" w:rsidP="00E92DC7">
      <w:pPr>
        <w:rPr>
          <w:lang w:val="en-IN"/>
        </w:rPr>
      </w:pPr>
      <w:r>
        <w:rPr>
          <w:lang w:val="en-IN"/>
        </w:rPr>
        <w:t>Exp 10.</w:t>
      </w:r>
      <w:r w:rsidRPr="00E71A45">
        <w:t xml:space="preserve"> </w:t>
      </w:r>
      <w:r w:rsidRPr="00E71A45">
        <w:rPr>
          <w:lang w:val="en-IN"/>
        </w:rPr>
        <w:t>Write the python program to solve 8-Puzzle problem.</w:t>
      </w:r>
    </w:p>
    <w:p w14:paraId="5F4A7D4B" w14:textId="77777777" w:rsidR="00EF60C5" w:rsidRPr="00EF60C5" w:rsidRDefault="00EF60C5" w:rsidP="00EF60C5">
      <w:pPr>
        <w:rPr>
          <w:lang w:val="en-IN"/>
        </w:rPr>
      </w:pPr>
      <w:r w:rsidRPr="00EF60C5">
        <w:rPr>
          <w:lang w:val="en-IN"/>
        </w:rPr>
        <w:t>AIM:</w:t>
      </w:r>
    </w:p>
    <w:p w14:paraId="47B58F98" w14:textId="77777777" w:rsidR="00EF60C5" w:rsidRPr="00EF60C5" w:rsidRDefault="00EF60C5" w:rsidP="00EF60C5">
      <w:pPr>
        <w:rPr>
          <w:lang w:val="en-IN"/>
        </w:rPr>
      </w:pPr>
      <w:r w:rsidRPr="00EF60C5">
        <w:rPr>
          <w:lang w:val="en-IN"/>
        </w:rPr>
        <w:t>To write and execute a Python program to solve the 8-Puzzle problem using the Breadth-First Search (BFS) algorithm.</w:t>
      </w:r>
    </w:p>
    <w:p w14:paraId="1B52A2E5" w14:textId="77777777" w:rsidR="00EF60C5" w:rsidRPr="00EF60C5" w:rsidRDefault="00EF60C5" w:rsidP="00EF60C5">
      <w:pPr>
        <w:rPr>
          <w:lang w:val="en-IN"/>
        </w:rPr>
      </w:pPr>
      <w:r w:rsidRPr="00EF60C5">
        <w:rPr>
          <w:lang w:val="en-IN"/>
        </w:rPr>
        <w:t>ALGORITHM:</w:t>
      </w:r>
    </w:p>
    <w:p w14:paraId="4C3FFB84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Start the program.</w:t>
      </w:r>
    </w:p>
    <w:p w14:paraId="4DA0C601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Define the initial state and goal state of the 8-puzzle.</w:t>
      </w:r>
    </w:p>
    <w:p w14:paraId="2BD8E00B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Insert the initial state into a queue.</w:t>
      </w:r>
    </w:p>
    <w:p w14:paraId="3A17CB01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Remove a state from the queue and check whether it matches the goal state.</w:t>
      </w:r>
    </w:p>
    <w:p w14:paraId="3DD3CA5E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If it matches, display the solution path.</w:t>
      </w:r>
    </w:p>
    <w:p w14:paraId="01074C4C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Otherwise, move the blank space up, down, left, or right to generate new states.</w:t>
      </w:r>
    </w:p>
    <w:p w14:paraId="1006B26A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Add unvisited states to the queue.</w:t>
      </w:r>
    </w:p>
    <w:p w14:paraId="6BF745D4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Repeat until the goal state is reached or the queue becomes empty.</w:t>
      </w:r>
    </w:p>
    <w:p w14:paraId="083EB9A3" w14:textId="77777777" w:rsidR="00EF60C5" w:rsidRPr="00EF60C5" w:rsidRDefault="00EF60C5" w:rsidP="00EF60C5">
      <w:pPr>
        <w:numPr>
          <w:ilvl w:val="0"/>
          <w:numId w:val="5"/>
        </w:numPr>
        <w:rPr>
          <w:lang w:val="en-IN"/>
        </w:rPr>
      </w:pPr>
      <w:r w:rsidRPr="00EF60C5">
        <w:rPr>
          <w:lang w:val="en-IN"/>
        </w:rPr>
        <w:t>Stop the program.</w:t>
      </w:r>
    </w:p>
    <w:p w14:paraId="69645563" w14:textId="77777777" w:rsidR="00EF60C5" w:rsidRPr="00EF60C5" w:rsidRDefault="00EF60C5" w:rsidP="00EF60C5">
      <w:pPr>
        <w:rPr>
          <w:lang w:val="en-IN"/>
        </w:rPr>
      </w:pPr>
      <w:r w:rsidRPr="00EF60C5">
        <w:rPr>
          <w:lang w:val="en-IN"/>
        </w:rPr>
        <w:t>PROGRAM:</w:t>
      </w:r>
    </w:p>
    <w:p w14:paraId="692F5A7B" w14:textId="77777777" w:rsidR="008863E4" w:rsidRPr="008863E4" w:rsidRDefault="008863E4" w:rsidP="008863E4">
      <w:pPr>
        <w:rPr>
          <w:lang w:val="en-IN"/>
        </w:rPr>
      </w:pPr>
    </w:p>
    <w:p w14:paraId="58AF0396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from collections import deque</w:t>
      </w:r>
    </w:p>
    <w:p w14:paraId="4D2988B4" w14:textId="77777777" w:rsidR="008863E4" w:rsidRPr="008863E4" w:rsidRDefault="008863E4" w:rsidP="008863E4">
      <w:pPr>
        <w:rPr>
          <w:lang w:val="en-IN"/>
        </w:rPr>
      </w:pPr>
    </w:p>
    <w:p w14:paraId="4D6E3ADB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start = (1, 2, 3,</w:t>
      </w:r>
    </w:p>
    <w:p w14:paraId="18D4B8C1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4, 0, 6,</w:t>
      </w:r>
    </w:p>
    <w:p w14:paraId="33C08BBF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7, 5, 8)</w:t>
      </w:r>
    </w:p>
    <w:p w14:paraId="7CBDEABC" w14:textId="77777777" w:rsidR="008863E4" w:rsidRPr="008863E4" w:rsidRDefault="008863E4" w:rsidP="008863E4">
      <w:pPr>
        <w:rPr>
          <w:lang w:val="en-IN"/>
        </w:rPr>
      </w:pPr>
    </w:p>
    <w:p w14:paraId="1CE33206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goal = (1, 2, 3,</w:t>
      </w:r>
    </w:p>
    <w:p w14:paraId="5302D03E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4, 5, 6,</w:t>
      </w:r>
    </w:p>
    <w:p w14:paraId="2DFBBFFA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7, 8, 0)</w:t>
      </w:r>
    </w:p>
    <w:p w14:paraId="2E00B16A" w14:textId="77777777" w:rsidR="008863E4" w:rsidRPr="008863E4" w:rsidRDefault="008863E4" w:rsidP="008863E4">
      <w:pPr>
        <w:rPr>
          <w:lang w:val="en-IN"/>
        </w:rPr>
      </w:pPr>
    </w:p>
    <w:p w14:paraId="6BA2EFF2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moves = [(-1, 0), (1, 0), (0, -1), (0, 1)]</w:t>
      </w:r>
    </w:p>
    <w:p w14:paraId="64DBF8D8" w14:textId="77777777" w:rsidR="008863E4" w:rsidRPr="008863E4" w:rsidRDefault="008863E4" w:rsidP="008863E4">
      <w:pPr>
        <w:rPr>
          <w:lang w:val="en-IN"/>
        </w:rPr>
      </w:pPr>
    </w:p>
    <w:p w14:paraId="65E65FE4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queue = deque([(start, [])])</w:t>
      </w:r>
    </w:p>
    <w:p w14:paraId="51F99D78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visited = {start}</w:t>
      </w:r>
    </w:p>
    <w:p w14:paraId="701AF728" w14:textId="77777777" w:rsidR="008863E4" w:rsidRPr="008863E4" w:rsidRDefault="008863E4" w:rsidP="008863E4">
      <w:pPr>
        <w:rPr>
          <w:lang w:val="en-IN"/>
        </w:rPr>
      </w:pPr>
    </w:p>
    <w:p w14:paraId="5588AF51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while queue:</w:t>
      </w:r>
    </w:p>
    <w:p w14:paraId="77BAA4F1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state, path = queue.popleft()</w:t>
      </w:r>
    </w:p>
    <w:p w14:paraId="4E56AEAE" w14:textId="77777777" w:rsidR="008863E4" w:rsidRPr="008863E4" w:rsidRDefault="008863E4" w:rsidP="008863E4">
      <w:pPr>
        <w:rPr>
          <w:lang w:val="en-IN"/>
        </w:rPr>
      </w:pPr>
    </w:p>
    <w:p w14:paraId="6E78303C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if state == goal:</w:t>
      </w:r>
    </w:p>
    <w:p w14:paraId="13DF64A3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print("Solution found:")</w:t>
      </w:r>
    </w:p>
    <w:p w14:paraId="7C2477FC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for step in path + [state]:</w:t>
      </w:r>
    </w:p>
    <w:p w14:paraId="1E1BF649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for i in range(0, 9, 3):</w:t>
      </w:r>
    </w:p>
    <w:p w14:paraId="31C40C30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    print(step[i:i+3])</w:t>
      </w:r>
    </w:p>
    <w:p w14:paraId="491453B8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print()</w:t>
      </w:r>
    </w:p>
    <w:p w14:paraId="2BDCA238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break</w:t>
      </w:r>
    </w:p>
    <w:p w14:paraId="4A481928" w14:textId="77777777" w:rsidR="008863E4" w:rsidRPr="008863E4" w:rsidRDefault="008863E4" w:rsidP="008863E4">
      <w:pPr>
        <w:rPr>
          <w:lang w:val="en-IN"/>
        </w:rPr>
      </w:pPr>
    </w:p>
    <w:p w14:paraId="4AF9F311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zero = state.index(0)</w:t>
      </w:r>
    </w:p>
    <w:p w14:paraId="71EE9D5A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r, c = divmod(zero, 3)</w:t>
      </w:r>
    </w:p>
    <w:p w14:paraId="6A177F27" w14:textId="77777777" w:rsidR="008863E4" w:rsidRPr="008863E4" w:rsidRDefault="008863E4" w:rsidP="008863E4">
      <w:pPr>
        <w:rPr>
          <w:lang w:val="en-IN"/>
        </w:rPr>
      </w:pPr>
    </w:p>
    <w:p w14:paraId="2275E5F1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for dr, dc in moves:</w:t>
      </w:r>
    </w:p>
    <w:p w14:paraId="2003222C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nr, nc = r + dr, c + dc</w:t>
      </w:r>
    </w:p>
    <w:p w14:paraId="3342C0BC" w14:textId="77777777" w:rsidR="008863E4" w:rsidRPr="008863E4" w:rsidRDefault="008863E4" w:rsidP="008863E4">
      <w:pPr>
        <w:rPr>
          <w:lang w:val="en-IN"/>
        </w:rPr>
      </w:pPr>
    </w:p>
    <w:p w14:paraId="22E8C277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if 0 &lt;= nr &lt; 3 and 0 &lt;= nc &lt; 3:</w:t>
      </w:r>
    </w:p>
    <w:p w14:paraId="567924B9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pos = nr * 3 + nc</w:t>
      </w:r>
    </w:p>
    <w:p w14:paraId="0082B0B7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new_state = list(state)</w:t>
      </w:r>
    </w:p>
    <w:p w14:paraId="30C21859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new_state[zero], new_state[pos] = new_state[pos], new_state[zero]</w:t>
      </w:r>
    </w:p>
    <w:p w14:paraId="212CED32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new_state = tuple(new_state)</w:t>
      </w:r>
    </w:p>
    <w:p w14:paraId="5394547E" w14:textId="77777777" w:rsidR="008863E4" w:rsidRPr="008863E4" w:rsidRDefault="008863E4" w:rsidP="008863E4">
      <w:pPr>
        <w:rPr>
          <w:lang w:val="en-IN"/>
        </w:rPr>
      </w:pPr>
    </w:p>
    <w:p w14:paraId="7C7A463E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if new_state not in visited:</w:t>
      </w:r>
    </w:p>
    <w:p w14:paraId="79E5A039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    visited.add(new_state)</w:t>
      </w:r>
    </w:p>
    <w:p w14:paraId="79409387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            queue.append((new_state, path + [state]))</w:t>
      </w:r>
    </w:p>
    <w:p w14:paraId="3D68A6BE" w14:textId="77777777" w:rsidR="008863E4" w:rsidRPr="008863E4" w:rsidRDefault="008863E4" w:rsidP="008863E4">
      <w:pPr>
        <w:rPr>
          <w:lang w:val="en-IN"/>
        </w:rPr>
      </w:pPr>
      <w:r w:rsidRPr="008863E4">
        <w:rPr>
          <w:lang w:val="en-IN"/>
        </w:rPr>
        <w:t>else:</w:t>
      </w:r>
    </w:p>
    <w:p w14:paraId="7211477C" w14:textId="72D194DF" w:rsidR="00E71A45" w:rsidRDefault="008863E4" w:rsidP="008863E4">
      <w:pPr>
        <w:rPr>
          <w:lang w:val="en-IN"/>
        </w:rPr>
      </w:pPr>
      <w:r w:rsidRPr="008863E4">
        <w:rPr>
          <w:lang w:val="en-IN"/>
        </w:rPr>
        <w:t xml:space="preserve">    print("No solution found.")</w:t>
      </w:r>
    </w:p>
    <w:p w14:paraId="40E9D37E" w14:textId="77777777" w:rsidR="008863E4" w:rsidRDefault="008863E4" w:rsidP="008863E4">
      <w:pPr>
        <w:rPr>
          <w:lang w:val="en-IN"/>
        </w:rPr>
      </w:pPr>
    </w:p>
    <w:p w14:paraId="31188F37" w14:textId="77777777" w:rsidR="008863E4" w:rsidRDefault="008863E4" w:rsidP="008863E4">
      <w:pPr>
        <w:rPr>
          <w:lang w:val="en-IN"/>
        </w:rPr>
      </w:pPr>
    </w:p>
    <w:p w14:paraId="729C4623" w14:textId="77777777" w:rsidR="008863E4" w:rsidRDefault="008863E4" w:rsidP="008863E4">
      <w:pPr>
        <w:rPr>
          <w:lang w:val="en-IN"/>
        </w:rPr>
      </w:pPr>
    </w:p>
    <w:p w14:paraId="3D489AFA" w14:textId="77777777" w:rsidR="008863E4" w:rsidRDefault="008863E4" w:rsidP="008863E4">
      <w:pPr>
        <w:rPr>
          <w:lang w:val="en-IN"/>
        </w:rPr>
      </w:pPr>
    </w:p>
    <w:p w14:paraId="113CA7DD" w14:textId="2BB81E54" w:rsidR="008863E4" w:rsidRDefault="008863E4" w:rsidP="008863E4">
      <w:pPr>
        <w:rPr>
          <w:lang w:val="en-IN"/>
        </w:rPr>
      </w:pPr>
      <w:r>
        <w:rPr>
          <w:lang w:val="en-IN"/>
        </w:rPr>
        <w:t>Output:</w:t>
      </w:r>
    </w:p>
    <w:p w14:paraId="5D23B8F0" w14:textId="4C1FA195" w:rsidR="008863E4" w:rsidRPr="006A7CEF" w:rsidRDefault="008863E4" w:rsidP="008863E4">
      <w:pPr>
        <w:rPr>
          <w:lang w:val="en-IN"/>
        </w:rPr>
      </w:pPr>
      <w:r>
        <w:rPr>
          <w:noProof/>
        </w:rPr>
        <w:drawing>
          <wp:inline distT="0" distB="0" distL="0" distR="0" wp14:anchorId="7486A977" wp14:editId="4514BC23">
            <wp:extent cx="4038600" cy="3479199"/>
            <wp:effectExtent l="0" t="0" r="0" b="6985"/>
            <wp:docPr id="211773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3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972" cy="34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3E4" w:rsidRPr="006A7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A0F"/>
    <w:multiLevelType w:val="multilevel"/>
    <w:tmpl w:val="2C40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07488"/>
    <w:multiLevelType w:val="multilevel"/>
    <w:tmpl w:val="8D0A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E212D"/>
    <w:multiLevelType w:val="multilevel"/>
    <w:tmpl w:val="CB52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53C97"/>
    <w:multiLevelType w:val="multilevel"/>
    <w:tmpl w:val="4470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71EA4"/>
    <w:multiLevelType w:val="multilevel"/>
    <w:tmpl w:val="58AE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92736">
    <w:abstractNumId w:val="4"/>
  </w:num>
  <w:num w:numId="2" w16cid:durableId="1505894595">
    <w:abstractNumId w:val="3"/>
  </w:num>
  <w:num w:numId="3" w16cid:durableId="792867384">
    <w:abstractNumId w:val="2"/>
  </w:num>
  <w:num w:numId="4" w16cid:durableId="1198002526">
    <w:abstractNumId w:val="0"/>
  </w:num>
  <w:num w:numId="5" w16cid:durableId="92958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70"/>
    <w:rsid w:val="000706F5"/>
    <w:rsid w:val="00192E89"/>
    <w:rsid w:val="00281FB8"/>
    <w:rsid w:val="00286099"/>
    <w:rsid w:val="002F4FF3"/>
    <w:rsid w:val="00317FD0"/>
    <w:rsid w:val="003A7070"/>
    <w:rsid w:val="0042797B"/>
    <w:rsid w:val="006A7CEF"/>
    <w:rsid w:val="0084005F"/>
    <w:rsid w:val="00855FC1"/>
    <w:rsid w:val="008863E4"/>
    <w:rsid w:val="00A07646"/>
    <w:rsid w:val="00B1433A"/>
    <w:rsid w:val="00B82D1F"/>
    <w:rsid w:val="00BC7DEC"/>
    <w:rsid w:val="00C62DE2"/>
    <w:rsid w:val="00CB29CE"/>
    <w:rsid w:val="00D477AE"/>
    <w:rsid w:val="00E71A45"/>
    <w:rsid w:val="00E92DC7"/>
    <w:rsid w:val="00EF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44F3"/>
  <w15:docId w15:val="{7D7B5A1F-4609-4248-AB92-3656A839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26</TotalTime>
  <Pages>9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DARANI E</dc:creator>
  <cp:keywords/>
  <dc:description/>
  <cp:lastModifiedBy>DARANI E</cp:lastModifiedBy>
  <cp:revision>20</cp:revision>
  <dcterms:created xsi:type="dcterms:W3CDTF">2026-10-14T12:56:00Z</dcterms:created>
  <dcterms:modified xsi:type="dcterms:W3CDTF">2026-10-14T13:22:00Z</dcterms:modified>
</cp:coreProperties>
</file>